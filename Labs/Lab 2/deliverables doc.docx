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090" w:rsidRDefault="00C62609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82.8pt;margin-top:363.6pt;width:399.8pt;height:158.4pt;z-index:-251649024;mso-position-horizontal-relative:text;mso-position-vertical-relative:text;mso-width-relative:page;mso-height-relative:page">
            <v:imagedata r:id="rId4" o:title="matlab script 2 execution 1"/>
          </v:shape>
        </w:pict>
      </w:r>
      <w:r>
        <w:rPr>
          <w:noProof/>
        </w:rPr>
        <w:pict>
          <v:shape id="_x0000_s1029" type="#_x0000_t75" style="position:absolute;margin-left:564.45pt;margin-top:-46.5pt;width:117.6pt;height:498pt;z-index:-251651072;mso-position-horizontal-relative:text;mso-position-vertical-relative:text;mso-width-relative:page;mso-height-relative:page">
            <v:imagedata r:id="rId5" o:title="matlab script 1 and execution"/>
          </v:shape>
        </w:pict>
      </w:r>
      <w:r w:rsidR="00E31F9B">
        <w:rPr>
          <w:noProof/>
        </w:rPr>
        <w:pict>
          <v:shape id="_x0000_s1026" type="#_x0000_t75" style="position:absolute;margin-left:-47.4pt;margin-top:217.8pt;width:403.95pt;height:159pt;z-index:-251657216;mso-position-horizontal-relative:text;mso-position-vertical-relative:text;mso-width-relative:page;mso-height-relative:page">
            <v:imagedata r:id="rId6" o:title="matlab script 2 execution 2"/>
          </v:shape>
        </w:pict>
      </w:r>
      <w:r w:rsidR="00E31F9B">
        <w:rPr>
          <w:noProof/>
        </w:rPr>
        <w:pict>
          <v:shape id="_x0000_s1027" type="#_x0000_t75" style="position:absolute;margin-left:210.5pt;margin-top:-54.6pt;width:328.8pt;height:271.4pt;z-index:-251655168;mso-position-horizontal-relative:text;mso-position-vertical-relative:text;mso-width-relative:page;mso-height-relative:page">
            <v:imagedata r:id="rId7" o:title="trimetric view book part"/>
          </v:shape>
        </w:pict>
      </w:r>
      <w:r w:rsidR="00E31F9B">
        <w:rPr>
          <w:noProof/>
        </w:rPr>
        <w:pict>
          <v:shape id="_x0000_s1028" type="#_x0000_t75" style="position:absolute;margin-left:-49.2pt;margin-top:-55.2pt;width:260.3pt;height:273pt;z-index:-251653120;mso-position-horizontal-relative:text;mso-position-vertical-relative:text;mso-width-relative:page;mso-height-relative:page">
            <v:imagedata r:id="rId8" o:title="trimetric view solidworks tut part"/>
          </v:shape>
        </w:pict>
      </w:r>
    </w:p>
    <w:sectPr w:rsidR="002C5090" w:rsidSect="00E31F9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F9B"/>
    <w:rsid w:val="002C5090"/>
    <w:rsid w:val="006D04C4"/>
    <w:rsid w:val="00AE5EC9"/>
    <w:rsid w:val="00C62609"/>
    <w:rsid w:val="00E3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EC5241B8-481B-4FC3-94EB-C18E78165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9ACBDCC5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Daric Niclas</dc:creator>
  <cp:keywords/>
  <dc:description/>
  <cp:lastModifiedBy>Daric Niclas</cp:lastModifiedBy>
  <cp:revision>2</cp:revision>
  <dcterms:created xsi:type="dcterms:W3CDTF">2019-09-10T16:26:00Z</dcterms:created>
  <dcterms:modified xsi:type="dcterms:W3CDTF">2019-09-10T16:32:00Z</dcterms:modified>
</cp:coreProperties>
</file>